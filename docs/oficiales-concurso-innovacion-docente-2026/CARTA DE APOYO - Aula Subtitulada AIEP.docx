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C3DC" w14:textId="24256F0C" w:rsidR="00826E4F" w:rsidRPr="00826E4F" w:rsidRDefault="00826E4F" w:rsidP="00826E4F">
      <w:pPr>
        <w:jc w:val="center"/>
        <w:rPr>
          <w:rFonts w:ascii="Ubuntu Medium" w:hAnsi="Ubuntu Medium" w:cs="Avenir Regular"/>
          <w:lang w:val="es-ES_tradnl"/>
        </w:rPr>
      </w:pPr>
      <w:r w:rsidRPr="00826E4F">
        <w:rPr>
          <w:rFonts w:ascii="Ubuntu Medium" w:hAnsi="Ubuntu Medium" w:cs="Avenir Regular"/>
          <w:lang w:val="es-ES_tradnl"/>
        </w:rPr>
        <w:t>CARTA DE APOYO</w:t>
      </w:r>
    </w:p>
    <w:p w14:paraId="3240465B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66D7E6B3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1DFA9F96" w14:textId="572A6F9F" w:rsidR="00826E4F" w:rsidRPr="00826E4F" w:rsidRDefault="00826E4F" w:rsidP="48173B4B">
      <w:pPr>
        <w:jc w:val="right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Osorno, ____ de __________ de 2026</w:t>
      </w:r>
    </w:p>
    <w:p w14:paraId="32C8F6BD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62AE81CE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Estimado Equipo</w:t>
      </w:r>
    </w:p>
    <w:p w14:paraId="5BB6B12C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Concurso Innovación Docente</w:t>
      </w:r>
    </w:p>
    <w:p w14:paraId="0AB7D00F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Presente</w:t>
      </w:r>
    </w:p>
    <w:p w14:paraId="48B59894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79AB4A64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3B51DC5C" w14:textId="6252FDF7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En mi calidad de “Directora Académica</w:t>
      </w:r>
      <w:r w:rsidR="00B95D3B" w:rsidRPr="48173B4B">
        <w:rPr>
          <w:rFonts w:ascii="Verdana" w:eastAsia="Verdana" w:hAnsi="Verdana" w:cs="Verdana"/>
        </w:rPr>
        <w:t xml:space="preserve"/>
      </w:r>
      <w:r w:rsidRPr="48173B4B">
        <w:rPr>
          <w:rFonts w:ascii="Verdana" w:eastAsia="Verdana" w:hAnsi="Verdana" w:cs="Verdana"/>
        </w:rPr>
        <w:t>” de AIEP Sede Osorno, donde debo liderar, gestionar y supervisar la docencia, innovación y vinculación con el medio referente a la sede, para potenciar el proceso de enseñanza y aprendizaje de las y los estudiantes, mejorar su experiencia y lograr su éxito académico, con el fin de asegurar la calidad en la implementación del modelo educativo definido por la institución.</w:t>
      </w:r>
    </w:p>
    <w:p w14:paraId="4E7F7CFA" w14:textId="0F20328E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Avenir Regular" w:hAnsi="Avenir Regular" w:cs="Avenir Regular"/>
        </w:rPr>
        <w:t>Así dejo constancia a través de la presente carta, de mi apoyo a la ejecución del concurso denominado “Concurso de Innovación Docente 202</w:t>
      </w:r>
      <w:r w:rsidR="271440D9" w:rsidRPr="48173B4B">
        <w:rPr>
          <w:rFonts w:ascii="Avenir Regular" w:hAnsi="Avenir Regular" w:cs="Avenir Regular"/>
        </w:rPr>
        <w:t>6</w:t>
      </w:r>
      <w:r w:rsidRPr="48173B4B">
        <w:rPr>
          <w:rFonts w:ascii="Avenir Regular" w:hAnsi="Avenir Regular" w:cs="Avenir Regular"/>
        </w:rPr>
        <w:t>” presentado por la Dirección Nacional de Innovación y Emprendimiento de AIEP.</w:t>
      </w:r>
    </w:p>
    <w:p w14:paraId="0BEA6E92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3BA09228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Valoramos la iniciativa, cuyo objetivo es apoyar la innovación que contribuya a desarrollar procesos de innovación educativa por parte de la institución en sus metodologías para la transferencia de conocimiento a sus estudiantes, agregando valor en la formación y el territorio.</w:t>
      </w:r>
    </w:p>
    <w:p w14:paraId="1A13EE70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09AEF35E" w14:textId="4E472E4F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De acuerdo con lo anterior, en caso de que el proyecto “Aula Subtitulada AIEP: subtítulos flotantes en tiempo real para clases inclusivas” sea adjudicado por el/la docente representante Diego Matías Obando Aguilera, nos comprometemos como sede a entregar nuestra colaboración para la ejecución del proyecto.</w:t>
      </w:r>
    </w:p>
    <w:p w14:paraId="17BB04DD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7CB65019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Sin otro particular y deseándoles mucho éxito, saluda cordialmente.</w:t>
      </w:r>
    </w:p>
    <w:p w14:paraId="1FE45EE5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17192C78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3BCBB0B1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Firma</w:t>
      </w:r>
    </w:p>
    <w:p w14:paraId="10463984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Nombre</w:t>
      </w:r>
    </w:p>
    <w:p w14:paraId="71192DCE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Rut</w:t>
      </w:r>
    </w:p>
    <w:p w14:paraId="14149C73" w14:textId="0F10D131" w:rsidR="007B0BB2" w:rsidRPr="0010580D" w:rsidRDefault="00826E4F" w:rsidP="7AA56D01">
      <w:pPr>
        <w:rPr>
          <w:rFonts w:ascii="Verdana" w:eastAsia="Verdana" w:hAnsi="Verdana" w:cs="Verdana"/>
        </w:rPr>
      </w:pPr>
      <w:r w:rsidRPr="48173B4B">
        <w:rPr>
          <w:rFonts w:ascii="Avenir Regular" w:hAnsi="Avenir Regular" w:cs="Avenir Regular"/>
        </w:rPr>
        <w:t>Cargo</w:t>
      </w:r>
    </w:p>
    <w:sectPr w:rsidR="007B0BB2" w:rsidRPr="0010580D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B758" w14:textId="77777777" w:rsidR="00577ABF" w:rsidRDefault="00577ABF" w:rsidP="007B0BB2">
      <w:r>
        <w:separator/>
      </w:r>
    </w:p>
  </w:endnote>
  <w:endnote w:type="continuationSeparator" w:id="0">
    <w:p w14:paraId="0AC7431D" w14:textId="77777777" w:rsidR="00577ABF" w:rsidRDefault="00577ABF" w:rsidP="007B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  <w:font w:name="Avenir Regular">
    <w:altName w:val="Arial"/>
    <w:panose1 w:val="00000000000000000000"/>
    <w:charset w:val="00"/>
    <w:family w:val="swiss"/>
    <w:notTrueType/>
    <w:pitch w:val="variable"/>
    <w:sig w:usb0="80002027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B541" w14:textId="20257EDC" w:rsidR="007B0BB2" w:rsidRPr="0010580D" w:rsidRDefault="00782169" w:rsidP="0010580D">
    <w:pPr>
      <w:pStyle w:val="Footer"/>
    </w:pPr>
    <w:r>
      <w:rPr>
        <w:noProof/>
      </w:rPr>
      <w:drawing>
        <wp:inline distT="0" distB="0" distL="0" distR="0" wp14:anchorId="598083C1" wp14:editId="5561E445">
          <wp:extent cx="5609524" cy="895238"/>
          <wp:effectExtent l="0" t="0" r="0" b="635"/>
          <wp:docPr id="372183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18302" name="Imagen 37218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9524" cy="89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52EF" w14:textId="77777777" w:rsidR="00577ABF" w:rsidRDefault="00577ABF" w:rsidP="007B0BB2">
      <w:r>
        <w:separator/>
      </w:r>
    </w:p>
  </w:footnote>
  <w:footnote w:type="continuationSeparator" w:id="0">
    <w:p w14:paraId="41FB8105" w14:textId="77777777" w:rsidR="00577ABF" w:rsidRDefault="00577ABF" w:rsidP="007B0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116B" w14:textId="77777777" w:rsidR="007B0BB2" w:rsidRDefault="007B0BB2">
    <w:pPr>
      <w:pStyle w:val="Header"/>
    </w:pPr>
    <w:r>
      <w:rPr>
        <w:noProof/>
      </w:rPr>
      <w:drawing>
        <wp:inline distT="0" distB="0" distL="0" distR="0" wp14:anchorId="551BB57B" wp14:editId="4D30841E">
          <wp:extent cx="3213100" cy="452141"/>
          <wp:effectExtent l="0" t="0" r="6350" b="5080"/>
          <wp:docPr id="7976303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763031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5583" cy="45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D4EBBF" w14:textId="77777777" w:rsidR="007B0BB2" w:rsidRDefault="007B0B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4F"/>
    <w:rsid w:val="0005679E"/>
    <w:rsid w:val="00067B54"/>
    <w:rsid w:val="000C6856"/>
    <w:rsid w:val="001055CB"/>
    <w:rsid w:val="0010580D"/>
    <w:rsid w:val="00196887"/>
    <w:rsid w:val="001A7803"/>
    <w:rsid w:val="00256899"/>
    <w:rsid w:val="0036252F"/>
    <w:rsid w:val="003811C1"/>
    <w:rsid w:val="00386D22"/>
    <w:rsid w:val="00390AC3"/>
    <w:rsid w:val="003A76F3"/>
    <w:rsid w:val="00461B7E"/>
    <w:rsid w:val="00486AA6"/>
    <w:rsid w:val="005418CF"/>
    <w:rsid w:val="00577ABF"/>
    <w:rsid w:val="005922A5"/>
    <w:rsid w:val="005B2A60"/>
    <w:rsid w:val="006D41AF"/>
    <w:rsid w:val="00751156"/>
    <w:rsid w:val="00782169"/>
    <w:rsid w:val="007B0BB2"/>
    <w:rsid w:val="00826E4F"/>
    <w:rsid w:val="008635C7"/>
    <w:rsid w:val="00866448"/>
    <w:rsid w:val="00913CEA"/>
    <w:rsid w:val="009429BD"/>
    <w:rsid w:val="009F4F09"/>
    <w:rsid w:val="00A340E2"/>
    <w:rsid w:val="00A826E9"/>
    <w:rsid w:val="00A8681F"/>
    <w:rsid w:val="00A94D56"/>
    <w:rsid w:val="00AA1A8C"/>
    <w:rsid w:val="00AE60C2"/>
    <w:rsid w:val="00B95D3B"/>
    <w:rsid w:val="00BB4792"/>
    <w:rsid w:val="00BF4CEA"/>
    <w:rsid w:val="00D619B2"/>
    <w:rsid w:val="00D70B0F"/>
    <w:rsid w:val="00E7556C"/>
    <w:rsid w:val="00F11DDD"/>
    <w:rsid w:val="00F21268"/>
    <w:rsid w:val="00F55E03"/>
    <w:rsid w:val="00F85826"/>
    <w:rsid w:val="00FE195E"/>
    <w:rsid w:val="271440D9"/>
    <w:rsid w:val="48173B4B"/>
    <w:rsid w:val="7AA5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395C1"/>
  <w15:chartTrackingRefBased/>
  <w15:docId w15:val="{E756BB4C-7C4B-4258-907D-E573A154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E4F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6F3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F3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F3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F3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F3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F3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F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BB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B0BB2"/>
  </w:style>
  <w:style w:type="paragraph" w:styleId="Footer">
    <w:name w:val="footer"/>
    <w:basedOn w:val="Normal"/>
    <w:link w:val="FooterChar"/>
    <w:uiPriority w:val="99"/>
    <w:unhideWhenUsed/>
    <w:rsid w:val="007B0BB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B0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edi%20Hervia\Instituto%20profesional%20AIEP%20SPA\InnoB%20-%20General\LOGOS%20AIEP%202024\Documento%20Word\Plantilla%20documento%20AIE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AD120333E0D44A8677E0E6BFDC4374" ma:contentTypeVersion="22" ma:contentTypeDescription="Create a new document." ma:contentTypeScope="" ma:versionID="e3ab0865e4ab9f0f919031307e5f6613">
  <xsd:schema xmlns:xsd="http://www.w3.org/2001/XMLSchema" xmlns:xs="http://www.w3.org/2001/XMLSchema" xmlns:p="http://schemas.microsoft.com/office/2006/metadata/properties" xmlns:ns1="http://schemas.microsoft.com/sharepoint/v3" xmlns:ns2="d1eed9ee-ef59-4085-b8b6-a6cd517d6176" xmlns:ns3="8233e432-a677-4df7-8809-00151f4a69d8" targetNamespace="http://schemas.microsoft.com/office/2006/metadata/properties" ma:root="true" ma:fieldsID="37ae9df15b299922ae2dd15db23758e4" ns1:_="" ns2:_="" ns3:_="">
    <xsd:import namespace="http://schemas.microsoft.com/sharepoint/v3"/>
    <xsd:import namespace="d1eed9ee-ef59-4085-b8b6-a6cd517d6176"/>
    <xsd:import namespace="8233e432-a677-4df7-8809-00151f4a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ed9ee-ef59-4085-b8b6-a6cd517d61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3e432-a677-4df7-8809-00151f4a69d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c98b61-aa60-40db-b9f1-1ba5c0bc5bb1}" ma:internalName="TaxCatchAll" ma:showField="CatchAllData" ma:web="8233e432-a677-4df7-8809-00151f4a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1eed9ee-ef59-4085-b8b6-a6cd517d6176">
      <Terms xmlns="http://schemas.microsoft.com/office/infopath/2007/PartnerControls"/>
    </lcf76f155ced4ddcb4097134ff3c332f>
    <TaxCatchAll xmlns="8233e432-a677-4df7-8809-00151f4a69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918C0F-DBD1-4131-8748-EBB584A74B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eed9ee-ef59-4085-b8b6-a6cd517d6176"/>
    <ds:schemaRef ds:uri="8233e432-a677-4df7-8809-00151f4a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68845C-DBB3-4F42-A79F-FDA48C44ED5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eed9ee-ef59-4085-b8b6-a6cd517d6176"/>
    <ds:schemaRef ds:uri="8233e432-a677-4df7-8809-00151f4a69d8"/>
  </ds:schemaRefs>
</ds:datastoreItem>
</file>

<file path=customXml/itemProps3.xml><?xml version="1.0" encoding="utf-8"?>
<ds:datastoreItem xmlns:ds="http://schemas.openxmlformats.org/officeDocument/2006/customXml" ds:itemID="{FB2D92AC-7BE9-4DA8-B1CA-8B065F73A0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 AIEP.dotx</Template>
  <TotalTime>6</TotalTime>
  <Pages>1</Pages>
  <Words>203</Words>
  <Characters>1161</Characters>
  <Application>Microsoft Office Word</Application>
  <DocSecurity>4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Heredi Hervia Saavedra</dc:creator>
  <cp:keywords/>
  <dc:description/>
  <cp:lastModifiedBy>Javiera Andrea Escudero Hernandez</cp:lastModifiedBy>
  <cp:revision>13</cp:revision>
  <dcterms:created xsi:type="dcterms:W3CDTF">2025-05-27T00:45:00Z</dcterms:created>
  <dcterms:modified xsi:type="dcterms:W3CDTF">2026-04-27T15:42:00Z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0x010100A9AD120333E0D44A8677E0E6BFDC4374</vt:lpwstr>
  </property>
  <property fmtid="{D5CDD505-2E9C-101B-9397-08002B2CF9AE}" pid="3" name="MediaServiceImageTags">
    <vt:lpwstr/>
  </property>
</Properties>
</file>